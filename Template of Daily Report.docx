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2935"/>
        <w:gridCol w:w="1300"/>
        <w:gridCol w:w="2459"/>
        <w:gridCol w:w="684"/>
        <w:gridCol w:w="2013"/>
      </w:tblGrid>
      <w:tr w:rsidR="00FF52DB" w14:paraId="33918F66" w14:textId="77777777">
        <w:trPr>
          <w:trHeight w:val="1140"/>
          <w:jc w:val="center"/>
        </w:trPr>
        <w:tc>
          <w:tcPr>
            <w:tcW w:w="10246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AA0865" w14:textId="77777777" w:rsidR="00FF52DB" w:rsidRDefault="00000000">
            <w:pPr>
              <w:widowControl/>
              <w:spacing w:line="700" w:lineRule="exact"/>
              <w:jc w:val="center"/>
              <w:textAlignment w:val="center"/>
              <w:rPr>
                <w:rFonts w:ascii="Times New Roman" w:eastAsia="思源黑体 CN Medium" w:hAnsi="Times New Roman"/>
                <w:sz w:val="52"/>
                <w:szCs w:val="52"/>
              </w:rPr>
            </w:pPr>
            <w:r>
              <w:rPr>
                <w:rFonts w:ascii="Times New Roman" w:eastAsia="思源黑体 CN Medium" w:hAnsi="Times New Roman"/>
                <w:sz w:val="52"/>
                <w:szCs w:val="52"/>
              </w:rPr>
              <w:t>Daily Report</w:t>
            </w:r>
          </w:p>
          <w:p w14:paraId="40B34524" w14:textId="77777777" w:rsidR="00FF52DB" w:rsidRDefault="00000000">
            <w:pPr>
              <w:widowControl/>
              <w:spacing w:line="400" w:lineRule="exact"/>
              <w:jc w:val="center"/>
              <w:textAlignment w:val="center"/>
              <w:rPr>
                <w:rFonts w:ascii="Times New Roman" w:eastAsia="思源黑体 CN Medium" w:hAnsi="Times New Roman"/>
                <w:color w:val="000000"/>
                <w:sz w:val="22"/>
                <w:szCs w:val="22"/>
                <w:u w:val="single"/>
              </w:rPr>
            </w:pP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u w:val="single"/>
                <w:lang w:bidi="ar"/>
              </w:rPr>
              <w:t xml:space="preserve">       </w:t>
            </w: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lang w:bidi="ar"/>
              </w:rPr>
              <w:t>D</w:t>
            </w: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u w:val="single"/>
                <w:lang w:bidi="ar"/>
              </w:rPr>
              <w:t xml:space="preserve">       </w:t>
            </w: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lang w:bidi="ar"/>
              </w:rPr>
              <w:t>M</w:t>
            </w: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u w:val="single"/>
                <w:lang w:bidi="ar"/>
              </w:rPr>
              <w:t xml:space="preserve">        </w:t>
            </w: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lang w:bidi="ar"/>
              </w:rPr>
              <w:t>Y            NO.</w:t>
            </w: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u w:val="single"/>
                <w:lang w:bidi="ar"/>
              </w:rPr>
              <w:t xml:space="preserve">        </w:t>
            </w:r>
          </w:p>
        </w:tc>
      </w:tr>
      <w:tr w:rsidR="00FF52DB" w14:paraId="71109941" w14:textId="77777777">
        <w:trPr>
          <w:trHeight w:val="599"/>
          <w:jc w:val="center"/>
        </w:trPr>
        <w:tc>
          <w:tcPr>
            <w:tcW w:w="10246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CCF33F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Times New Roman" w:eastAsia="思源黑体 CN Medium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lang w:bidi="ar"/>
              </w:rPr>
              <w:t>Company</w:t>
            </w: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lang w:bidi="ar"/>
              </w:rPr>
              <w:t>：</w:t>
            </w: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u w:val="single"/>
                <w:lang w:bidi="ar"/>
              </w:rPr>
              <w:t xml:space="preserve">  Atlantic Co., Ltd.  </w:t>
            </w: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lang w:bidi="ar"/>
              </w:rPr>
              <w:t xml:space="preserve">                  </w:t>
            </w:r>
          </w:p>
        </w:tc>
      </w:tr>
      <w:tr w:rsidR="00FF52DB" w14:paraId="318ED8A6" w14:textId="77777777">
        <w:trPr>
          <w:trHeight w:val="839"/>
          <w:jc w:val="center"/>
        </w:trPr>
        <w:tc>
          <w:tcPr>
            <w:tcW w:w="855" w:type="dxa"/>
            <w:tcBorders>
              <w:tl2br w:val="nil"/>
              <w:tr2bl w:val="nil"/>
            </w:tcBorders>
            <w:shd w:val="clear" w:color="auto" w:fill="FCE4D6"/>
            <w:noWrap/>
            <w:vAlign w:val="center"/>
          </w:tcPr>
          <w:p w14:paraId="3816E763" w14:textId="77777777" w:rsidR="00FF52DB" w:rsidRDefault="00000000">
            <w:pPr>
              <w:widowControl/>
              <w:spacing w:line="240" w:lineRule="exact"/>
              <w:jc w:val="center"/>
              <w:textAlignment w:val="center"/>
              <w:rPr>
                <w:rFonts w:ascii="Times New Roman" w:eastAsia="思源黑体 CN Medium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lang w:bidi="ar"/>
              </w:rPr>
              <w:t>Name</w:t>
            </w:r>
          </w:p>
        </w:tc>
        <w:tc>
          <w:tcPr>
            <w:tcW w:w="293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693840" w14:textId="77777777" w:rsidR="00FF52DB" w:rsidRDefault="00FF52DB">
            <w:pPr>
              <w:spacing w:line="240" w:lineRule="exact"/>
              <w:jc w:val="center"/>
              <w:rPr>
                <w:rFonts w:ascii="Times New Roman" w:eastAsia="思源黑体 CN Medium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300" w:type="dxa"/>
            <w:tcBorders>
              <w:tl2br w:val="nil"/>
              <w:tr2bl w:val="nil"/>
            </w:tcBorders>
            <w:shd w:val="clear" w:color="auto" w:fill="FCE4D6"/>
            <w:noWrap/>
            <w:vAlign w:val="center"/>
          </w:tcPr>
          <w:p w14:paraId="634F486B" w14:textId="77777777" w:rsidR="00FF52DB" w:rsidRDefault="00000000">
            <w:pPr>
              <w:widowControl/>
              <w:spacing w:line="240" w:lineRule="exact"/>
              <w:jc w:val="center"/>
              <w:textAlignment w:val="center"/>
              <w:rPr>
                <w:rFonts w:ascii="Times New Roman" w:eastAsia="思源黑体 CN Medium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lang w:bidi="ar"/>
              </w:rPr>
              <w:t>Department</w:t>
            </w:r>
          </w:p>
        </w:tc>
        <w:tc>
          <w:tcPr>
            <w:tcW w:w="245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CF3A77" w14:textId="77777777" w:rsidR="00FF52DB" w:rsidRDefault="00FF52DB">
            <w:pPr>
              <w:spacing w:line="240" w:lineRule="exact"/>
              <w:jc w:val="center"/>
              <w:rPr>
                <w:rFonts w:ascii="Times New Roman" w:eastAsia="思源黑体 CN Medium" w:hAnsi="Times New Roman"/>
                <w:color w:val="000000"/>
                <w:sz w:val="22"/>
                <w:szCs w:val="22"/>
              </w:rPr>
            </w:pP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E2EFDA"/>
            <w:noWrap/>
            <w:vAlign w:val="center"/>
          </w:tcPr>
          <w:p w14:paraId="6A1A8839" w14:textId="77777777" w:rsidR="00FF52DB" w:rsidRDefault="00000000">
            <w:pPr>
              <w:widowControl/>
              <w:spacing w:line="240" w:lineRule="exact"/>
              <w:jc w:val="center"/>
              <w:textAlignment w:val="center"/>
              <w:rPr>
                <w:rFonts w:ascii="Times New Roman" w:eastAsia="思源黑体 CN Medium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lang w:bidi="ar"/>
              </w:rPr>
              <w:t>Title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0A40BF" w14:textId="77777777" w:rsidR="00FF52DB" w:rsidRDefault="00FF52DB">
            <w:pPr>
              <w:spacing w:line="240" w:lineRule="exact"/>
              <w:jc w:val="center"/>
              <w:rPr>
                <w:rFonts w:ascii="Times New Roman" w:eastAsia="思源黑体 CN Medium" w:hAnsi="Times New Roman"/>
                <w:color w:val="000000"/>
                <w:sz w:val="22"/>
                <w:szCs w:val="22"/>
              </w:rPr>
            </w:pPr>
          </w:p>
        </w:tc>
      </w:tr>
      <w:tr w:rsidR="00FF52DB" w14:paraId="57377F58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FCE4D6"/>
            <w:noWrap/>
            <w:vAlign w:val="center"/>
          </w:tcPr>
          <w:p w14:paraId="201BB9C7" w14:textId="77777777" w:rsidR="00FF52DB" w:rsidRDefault="00000000">
            <w:pPr>
              <w:widowControl/>
              <w:spacing w:line="240" w:lineRule="exact"/>
              <w:jc w:val="center"/>
              <w:textAlignment w:val="center"/>
              <w:rPr>
                <w:rFonts w:ascii="Times New Roman" w:eastAsia="思源黑体 CN Medium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lang w:bidi="ar"/>
              </w:rPr>
              <w:t>Planned Work Tasks / Temporary Assignments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E2EFDA"/>
            <w:noWrap/>
            <w:vAlign w:val="center"/>
          </w:tcPr>
          <w:p w14:paraId="7BF5DED2" w14:textId="77777777" w:rsidR="00FF52DB" w:rsidRDefault="00000000">
            <w:pPr>
              <w:widowControl/>
              <w:spacing w:line="240" w:lineRule="exact"/>
              <w:jc w:val="center"/>
              <w:textAlignment w:val="center"/>
              <w:rPr>
                <w:rFonts w:ascii="Times New Roman" w:eastAsia="思源黑体 CN Medium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lang w:bidi="ar"/>
              </w:rPr>
              <w:t>Actual job responsibilities</w:t>
            </w:r>
          </w:p>
        </w:tc>
      </w:tr>
      <w:tr w:rsidR="00FF52DB" w14:paraId="22A4F780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17500A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22"/>
                <w:szCs w:val="22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1、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F32C3D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22"/>
                <w:szCs w:val="22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1、</w:t>
            </w:r>
          </w:p>
        </w:tc>
      </w:tr>
      <w:tr w:rsidR="00FF52DB" w14:paraId="237029AF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BA077D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22"/>
                <w:szCs w:val="22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2、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CFFDF6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22"/>
                <w:szCs w:val="22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2、</w:t>
            </w:r>
          </w:p>
        </w:tc>
      </w:tr>
      <w:tr w:rsidR="00FF52DB" w14:paraId="03857008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4D3FAF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22"/>
                <w:szCs w:val="22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3、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5A9031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22"/>
                <w:szCs w:val="22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3、</w:t>
            </w:r>
          </w:p>
        </w:tc>
      </w:tr>
      <w:tr w:rsidR="00FF52DB" w14:paraId="2187A5BB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BE7A7E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22"/>
                <w:szCs w:val="22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4、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817C5C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22"/>
                <w:szCs w:val="22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4、</w:t>
            </w:r>
          </w:p>
        </w:tc>
      </w:tr>
      <w:tr w:rsidR="00FF52DB" w14:paraId="7A279577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852A2B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22"/>
                <w:szCs w:val="22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5、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01BF15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22"/>
                <w:szCs w:val="22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5、</w:t>
            </w:r>
          </w:p>
        </w:tc>
      </w:tr>
      <w:tr w:rsidR="00FF52DB" w14:paraId="5471DF02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5FB121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6、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BDC247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6、</w:t>
            </w:r>
          </w:p>
        </w:tc>
      </w:tr>
      <w:tr w:rsidR="00FF52DB" w14:paraId="46BB973F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EF4265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7、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EB0FB8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7、</w:t>
            </w:r>
          </w:p>
        </w:tc>
      </w:tr>
      <w:tr w:rsidR="00FF52DB" w14:paraId="6761F547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15C3AB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8、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A4D397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8、</w:t>
            </w:r>
          </w:p>
        </w:tc>
      </w:tr>
      <w:tr w:rsidR="00FF52DB" w14:paraId="34CFB354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21BE0F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9、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276316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9、</w:t>
            </w:r>
          </w:p>
        </w:tc>
      </w:tr>
      <w:tr w:rsidR="00FF52DB" w14:paraId="0F29200A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1CF822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22"/>
                <w:szCs w:val="22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... ...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50CBD4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22"/>
                <w:szCs w:val="22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... ...</w:t>
            </w:r>
          </w:p>
        </w:tc>
      </w:tr>
      <w:tr w:rsidR="00FF52DB" w14:paraId="00B3F2CB" w14:textId="77777777">
        <w:trPr>
          <w:trHeight w:hRule="exact" w:val="791"/>
          <w:jc w:val="center"/>
        </w:trPr>
        <w:tc>
          <w:tcPr>
            <w:tcW w:w="10246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45886D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22"/>
                <w:szCs w:val="22"/>
              </w:rPr>
            </w:pP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lang w:bidi="ar"/>
              </w:rPr>
              <w:t>Remark</w:t>
            </w: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lang w:bidi="ar"/>
              </w:rPr>
              <w:t>：</w:t>
            </w:r>
          </w:p>
        </w:tc>
      </w:tr>
      <w:tr w:rsidR="00FF52DB" w14:paraId="27A0ECA5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FCE4D6"/>
            <w:noWrap/>
            <w:vAlign w:val="center"/>
          </w:tcPr>
          <w:p w14:paraId="35E167B9" w14:textId="77777777" w:rsidR="00FF52DB" w:rsidRDefault="00000000">
            <w:pPr>
              <w:widowControl/>
              <w:spacing w:line="240" w:lineRule="exact"/>
              <w:jc w:val="center"/>
              <w:textAlignment w:val="center"/>
              <w:rPr>
                <w:rFonts w:ascii="Times New Roman" w:eastAsia="思源黑体 CN Medium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lang w:bidi="ar"/>
              </w:rPr>
              <w:t>Tomorrow's Work Plan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E2EFDA"/>
            <w:noWrap/>
            <w:vAlign w:val="center"/>
          </w:tcPr>
          <w:p w14:paraId="3643730E" w14:textId="77777777" w:rsidR="00FF52DB" w:rsidRDefault="00000000">
            <w:pPr>
              <w:widowControl/>
              <w:spacing w:line="240" w:lineRule="exact"/>
              <w:jc w:val="center"/>
              <w:textAlignment w:val="center"/>
              <w:rPr>
                <w:rFonts w:ascii="Times New Roman" w:eastAsia="思源黑体 CN Medium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思源黑体 CN Medium" w:hAnsi="Times New Roman"/>
                <w:color w:val="000000"/>
                <w:kern w:val="0"/>
                <w:sz w:val="22"/>
                <w:szCs w:val="22"/>
                <w:lang w:bidi="ar"/>
              </w:rPr>
              <w:t>Recommendations</w:t>
            </w:r>
          </w:p>
        </w:tc>
      </w:tr>
      <w:tr w:rsidR="00FF52DB" w14:paraId="5F7826D1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1B5714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18"/>
                <w:szCs w:val="18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1、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B22F1D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18"/>
                <w:szCs w:val="18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1、</w:t>
            </w:r>
          </w:p>
        </w:tc>
      </w:tr>
      <w:tr w:rsidR="00FF52DB" w14:paraId="16258C3C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A3DCC2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18"/>
                <w:szCs w:val="18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2、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CF3175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18"/>
                <w:szCs w:val="18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2、</w:t>
            </w:r>
          </w:p>
        </w:tc>
      </w:tr>
      <w:tr w:rsidR="00FF52DB" w14:paraId="5C0DFE0B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6AC0D4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18"/>
                <w:szCs w:val="18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3、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C6D9A6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18"/>
                <w:szCs w:val="18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3、</w:t>
            </w:r>
          </w:p>
        </w:tc>
      </w:tr>
      <w:tr w:rsidR="00FF52DB" w14:paraId="39C7A1D8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87F114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18"/>
                <w:szCs w:val="18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4、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AD7326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18"/>
                <w:szCs w:val="18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4、</w:t>
            </w:r>
          </w:p>
        </w:tc>
      </w:tr>
      <w:tr w:rsidR="00FF52DB" w14:paraId="744F04D1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870555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18"/>
                <w:szCs w:val="18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5、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559AD8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18"/>
                <w:szCs w:val="18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5、</w:t>
            </w:r>
          </w:p>
        </w:tc>
      </w:tr>
      <w:tr w:rsidR="00FF52DB" w14:paraId="15BB2400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9D6931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18"/>
                <w:szCs w:val="18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6、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882EAA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18"/>
                <w:szCs w:val="18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6、</w:t>
            </w:r>
          </w:p>
        </w:tc>
      </w:tr>
      <w:tr w:rsidR="00FF52DB" w14:paraId="47C357B8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7512BA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18"/>
                <w:szCs w:val="18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7、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E7F3DE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18"/>
                <w:szCs w:val="18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7、</w:t>
            </w:r>
          </w:p>
        </w:tc>
      </w:tr>
      <w:tr w:rsidR="00FF52DB" w14:paraId="18717402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BC8C01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18"/>
                <w:szCs w:val="18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8、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129774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18"/>
                <w:szCs w:val="18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8、</w:t>
            </w:r>
          </w:p>
        </w:tc>
      </w:tr>
      <w:tr w:rsidR="00FF52DB" w14:paraId="7025976B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959FFC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18"/>
                <w:szCs w:val="18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9、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7D0B83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18"/>
                <w:szCs w:val="18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9、</w:t>
            </w:r>
          </w:p>
        </w:tc>
      </w:tr>
      <w:tr w:rsidR="00FF52DB" w14:paraId="7E0F3FDB" w14:textId="77777777">
        <w:trPr>
          <w:trHeight w:hRule="exact" w:val="476"/>
          <w:jc w:val="center"/>
        </w:trPr>
        <w:tc>
          <w:tcPr>
            <w:tcW w:w="509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180131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22"/>
                <w:szCs w:val="22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... ...</w:t>
            </w:r>
          </w:p>
        </w:tc>
        <w:tc>
          <w:tcPr>
            <w:tcW w:w="515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3EE133" w14:textId="77777777" w:rsidR="00FF52DB" w:rsidRDefault="00000000">
            <w:pPr>
              <w:widowControl/>
              <w:spacing w:line="240" w:lineRule="exact"/>
              <w:jc w:val="left"/>
              <w:textAlignment w:val="center"/>
              <w:rPr>
                <w:rFonts w:ascii="思源黑体 CN Medium" w:eastAsia="思源黑体 CN Medium" w:hAnsi="思源黑体 CN Medium" w:cs="思源黑体 CN Medium"/>
                <w:color w:val="000000"/>
                <w:sz w:val="22"/>
                <w:szCs w:val="22"/>
              </w:rPr>
            </w:pPr>
            <w:r>
              <w:rPr>
                <w:rFonts w:ascii="思源黑体 CN Medium" w:eastAsia="思源黑体 CN Medium" w:hAnsi="思源黑体 CN Medium" w:cs="思源黑体 CN Medium" w:hint="eastAsia"/>
                <w:color w:val="000000"/>
                <w:kern w:val="0"/>
                <w:sz w:val="22"/>
                <w:szCs w:val="22"/>
                <w:lang w:bidi="ar"/>
              </w:rPr>
              <w:t>... ...</w:t>
            </w:r>
          </w:p>
        </w:tc>
      </w:tr>
    </w:tbl>
    <w:p w14:paraId="7A8B068D" w14:textId="77777777" w:rsidR="00FF52DB" w:rsidRDefault="00FF52DB">
      <w:pPr>
        <w:spacing w:line="240" w:lineRule="exact"/>
        <w:rPr>
          <w:rFonts w:ascii="思源黑体 CN Medium" w:eastAsia="思源黑体 CN Medium" w:hAnsi="思源黑体 CN Medium" w:cs="思源黑体 CN Medium"/>
        </w:rPr>
        <w:sectPr w:rsidR="00FF52DB">
          <w:pgSz w:w="11906" w:h="16838"/>
          <w:pgMar w:top="720" w:right="720" w:bottom="720" w:left="720" w:header="851" w:footer="992" w:gutter="0"/>
          <w:cols w:space="0"/>
          <w:docGrid w:type="lines" w:linePitch="387"/>
        </w:sectPr>
      </w:pPr>
    </w:p>
    <w:p w14:paraId="79FC4DAD" w14:textId="77777777" w:rsidR="00FF52DB" w:rsidRDefault="00000000">
      <w:pPr>
        <w:tabs>
          <w:tab w:val="left" w:pos="1005"/>
        </w:tabs>
        <w:jc w:val="left"/>
      </w:pPr>
      <w:r>
        <w:rPr>
          <w:rFonts w:hint="eastAsia"/>
        </w:rPr>
        <w:t xml:space="preserve">Please Note: </w:t>
      </w:r>
      <w:r>
        <w:rPr>
          <w:rFonts w:ascii="Times New Roman" w:hAnsi="Times New Roman"/>
          <w:sz w:val="20"/>
          <w:szCs w:val="22"/>
        </w:rPr>
        <w:t>This Daily Report is to be filled out, signed, and shared with your superior on each working day without fail.</w:t>
      </w:r>
    </w:p>
    <w:sectPr w:rsidR="00FF52DB">
      <w:type w:val="continuous"/>
      <w:pgSz w:w="11906" w:h="16838"/>
      <w:pgMar w:top="840" w:right="845" w:bottom="1440" w:left="9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4E4FE24A-5F42-BC41-946F-BCCB67B722D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511A728C-CB12-C946-B2DE-5F124AA700D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E108B992-AAF3-CC48-8F48-C6EFA1A25182}"/>
    <w:embedBold r:id="rId4" w:fontKey="{C08DEF90-9B1B-A448-B5CD-2B62ED7F4331}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Medium">
    <w:altName w:val="黑体"/>
    <w:panose1 w:val="020B0604020202020204"/>
    <w:charset w:val="86"/>
    <w:family w:val="auto"/>
    <w:pitch w:val="default"/>
    <w:sig w:usb0="00000000" w:usb1="00000000" w:usb2="00000016" w:usb3="00000000" w:csb0="60060107" w:csb1="00000000"/>
    <w:embedRegular r:id="rId5" w:subsetted="1" w:fontKey="{660B43C8-A336-BE49-8437-2C58A55DD713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6" w:fontKey="{8AE994C9-3381-D846-811A-44703A1F986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embedTrueTypeFonts/>
  <w:bordersDoNotSurroundHeader/>
  <w:bordersDoNotSurroundFooter/>
  <w:hideSpellingErrors/>
  <w:hideGrammaticalErrors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A9D2D1A"/>
    <w:rsid w:val="009A7CCC"/>
    <w:rsid w:val="00FF52DB"/>
    <w:rsid w:val="135406F2"/>
    <w:rsid w:val="16833FFF"/>
    <w:rsid w:val="188F42B7"/>
    <w:rsid w:val="1A9D2D1A"/>
    <w:rsid w:val="1D6F2959"/>
    <w:rsid w:val="28510EB3"/>
    <w:rsid w:val="28F4613D"/>
    <w:rsid w:val="2C3F637F"/>
    <w:rsid w:val="31E51FB7"/>
    <w:rsid w:val="389B146D"/>
    <w:rsid w:val="3CC66044"/>
    <w:rsid w:val="480A56CE"/>
    <w:rsid w:val="49960EE3"/>
    <w:rsid w:val="4A600975"/>
    <w:rsid w:val="55A36379"/>
    <w:rsid w:val="5EE906B0"/>
    <w:rsid w:val="69F34F82"/>
    <w:rsid w:val="6A3377CC"/>
    <w:rsid w:val="7AB0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FA4C7BAD-9844-454A-80E0-8914994C4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NG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Arial" w:eastAsia="Microsoft YaHei" w:hAnsi="Arial" w:cs="Times New Roman"/>
      <w:kern w:val="2"/>
      <w:sz w:val="21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86151\AppData\Roaming\kingsoft\office6\templates\download\adb67189-81eb-45b8-8835-07e4ad2358ff\&#31616;&#27905;&#28165;&#26032;&#24037;&#20316;&#26085;&#25253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C:\Users\86151\AppData\Roaming\kingsoft\office6\templates\download\adb67189-81eb-45b8-8835-07e4ad2358ff\简洁清新工作日报.docx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>Al-aam Engineering Services Ltd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</dc:creator>
  <cp:lastModifiedBy>Mustapha Aliyu</cp:lastModifiedBy>
  <cp:revision>2</cp:revision>
  <cp:lastPrinted>2026-06-09T11:59:00Z</cp:lastPrinted>
  <dcterms:created xsi:type="dcterms:W3CDTF">2026-06-09T11:59:00Z</dcterms:created>
  <dcterms:modified xsi:type="dcterms:W3CDTF">2026-06-09T11:59:00Z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A897E33EE890438E925D870FB44B9263_13</vt:lpwstr>
  </property>
  <property fmtid="{D5CDD505-2E9C-101B-9397-08002B2CF9AE}" pid="4" name="KSOTemplateUUID">
    <vt:lpwstr>v1.0_mb_cs6jU0Bgs1Ev2IAA54ev7g==</vt:lpwstr>
  </property>
  <property fmtid="{D5CDD505-2E9C-101B-9397-08002B2CF9AE}" pid="5" name="KSOTemplateDocerSaveRecord">
    <vt:lpwstr>eyJoZGlkIjoiMTAzMzgyNmFlMmEyMDEzN2M4YTBmNDQxZDMxNDQxZGIiLCJ1c2VySWQiOiIzNzMxMDk5MjkifQ==</vt:lpwstr>
  </property>
</Properties>
</file>